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D01B2C" w14:textId="68188F81" w:rsidR="00EE2295" w:rsidRDefault="00041ED4" w:rsidP="00483161">
      <w:pPr>
        <w:tabs>
          <w:tab w:val="left" w:pos="3600"/>
        </w:tabs>
        <w:spacing w:line="20" w:lineRule="atLeast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anchor distT="0" distB="0" distL="114300" distR="114300" simplePos="0" relativeHeight="251655680" behindDoc="1" locked="0" layoutInCell="1" allowOverlap="1" wp14:anchorId="63960CC8" wp14:editId="7ECBE15E">
            <wp:simplePos x="0" y="0"/>
            <wp:positionH relativeFrom="column">
              <wp:posOffset>-4868</wp:posOffset>
            </wp:positionH>
            <wp:positionV relativeFrom="paragraph">
              <wp:posOffset>-127423</wp:posOffset>
            </wp:positionV>
            <wp:extent cx="537845" cy="618635"/>
            <wp:effectExtent l="0" t="0" r="0" b="0"/>
            <wp:wrapNone/>
            <wp:docPr id="2" name="Picture 2" descr="krut_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rut_s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82" cy="6271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2686">
        <w:rPr>
          <w:rFonts w:ascii="TH SarabunPSK" w:hAnsi="TH SarabunPSK" w:cs="TH SarabunPSK"/>
          <w:noProof/>
        </w:rPr>
        <w:t>5</w:t>
      </w:r>
      <w:r w:rsidR="005B71BC">
        <w:rPr>
          <w:rFonts w:ascii="TH SarabunPSK" w:hAnsi="TH SarabunPSK" w:cs="TH SarabunPSK"/>
          <w:szCs w:val="24"/>
          <w:cs/>
        </w:rPr>
        <w:t xml:space="preserve">  </w:t>
      </w:r>
    </w:p>
    <w:p w14:paraId="2D57C1C2" w14:textId="1CAF62C5" w:rsidR="008535D9" w:rsidRPr="00951D06" w:rsidRDefault="008535D9" w:rsidP="00483161">
      <w:pPr>
        <w:tabs>
          <w:tab w:val="left" w:pos="3600"/>
        </w:tabs>
        <w:spacing w:line="20" w:lineRule="atLeast"/>
        <w:rPr>
          <w:rFonts w:ascii="TH SarabunPSK" w:hAnsi="TH SarabunPSK" w:cs="TH SarabunPSK"/>
          <w:b/>
          <w:bCs/>
          <w:spacing w:val="-20"/>
          <w:sz w:val="58"/>
          <w:szCs w:val="58"/>
        </w:rPr>
      </w:pPr>
      <w:r w:rsidRPr="009C74E1">
        <w:rPr>
          <w:rFonts w:ascii="TH SarabunPSK" w:hAnsi="TH SarabunPSK" w:cs="TH SarabunPSK"/>
        </w:rPr>
        <w:tab/>
      </w:r>
      <w:r w:rsidRPr="00951D06">
        <w:rPr>
          <w:rFonts w:ascii="TH SarabunPSK" w:hAnsi="TH SarabunPSK" w:cs="TH SarabunPSK"/>
          <w:b/>
          <w:bCs/>
          <w:spacing w:val="-20"/>
          <w:sz w:val="58"/>
          <w:szCs w:val="58"/>
          <w:cs/>
        </w:rPr>
        <w:t>บันทึกข้อความ</w:t>
      </w:r>
    </w:p>
    <w:p w14:paraId="1AB0FD2E" w14:textId="4C0A026B" w:rsidR="008535D9" w:rsidRPr="00FB3EF2" w:rsidRDefault="00DD60C0" w:rsidP="00483161">
      <w:pPr>
        <w:tabs>
          <w:tab w:val="left" w:pos="9000"/>
        </w:tabs>
        <w:spacing w:line="20" w:lineRule="atLeast"/>
        <w:rPr>
          <w:rFonts w:ascii="TH SarabunPSK" w:hAnsi="TH SarabunPSK" w:cs="TH SarabunPSK"/>
          <w:noProof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noProof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456DB74B" wp14:editId="48F816F8">
                <wp:simplePos x="0" y="0"/>
                <wp:positionH relativeFrom="column">
                  <wp:posOffset>838200</wp:posOffset>
                </wp:positionH>
                <wp:positionV relativeFrom="paragraph">
                  <wp:posOffset>236854</wp:posOffset>
                </wp:positionV>
                <wp:extent cx="4914900" cy="0"/>
                <wp:effectExtent l="0" t="0" r="0" b="0"/>
                <wp:wrapNone/>
                <wp:docPr id="9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>
            <w:pict>
              <v:line w14:anchorId="02598385" id="Line 12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6pt,18.65pt" to="45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">
                <v:stroke dashstyle="1 1" endcap="round"/>
              </v:line>
            </w:pict>
          </mc:Fallback>
        </mc:AlternateContent>
      </w:r>
      <w:r w:rsidR="008535D9" w:rsidRPr="00951D06">
        <w:rPr>
          <w:rFonts w:ascii="TH SarabunPSK" w:hAnsi="TH SarabunPSK" w:cs="TH SarabunPSK"/>
          <w:b/>
          <w:bCs/>
          <w:sz w:val="40"/>
          <w:szCs w:val="40"/>
          <w:cs/>
        </w:rPr>
        <w:t>ส่วนราชการ</w:t>
      </w:r>
      <w:r w:rsidR="003538B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970D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E4B7B">
        <w:rPr>
          <w:rFonts w:ascii="TH SarabunPSK" w:hAnsi="TH SarabunPSK" w:cs="TH SarabunPSK"/>
          <w:sz w:val="32"/>
          <w:szCs w:val="32"/>
          <w:cs/>
        </w:rPr>
        <w:t>ชมรม</w:t>
      </w:r>
      <w:r w:rsidR="003538B4">
        <w:rPr>
          <w:rFonts w:ascii="TH SarabunPSK" w:hAnsi="TH SarabunPSK" w:cs="TH SarabunPSK"/>
          <w:sz w:val="32"/>
          <w:szCs w:val="32"/>
          <w:cs/>
        </w:rPr>
        <w:t>วิชา</w:t>
      </w:r>
      <w:r w:rsidR="00BE4B7B">
        <w:rPr>
          <w:rFonts w:ascii="TH SarabunPSK" w:hAnsi="TH SarabunPSK" w:cs="TH SarabunPSK" w:hint="cs"/>
          <w:sz w:val="32"/>
          <w:szCs w:val="32"/>
          <w:cs/>
        </w:rPr>
        <w:t>ชีพ</w:t>
      </w:r>
      <w:r w:rsidR="003538B4">
        <w:rPr>
          <w:rFonts w:ascii="TH SarabunPSK" w:hAnsi="TH SarabunPSK" w:cs="TH SarabunPSK"/>
          <w:sz w:val="32"/>
          <w:szCs w:val="32"/>
          <w:cs/>
        </w:rPr>
        <w:t>คอมพิวเตอร์ธุรกิจ</w:t>
      </w:r>
      <w:r w:rsidR="003538B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538B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538B4" w:rsidRPr="003538B4">
        <w:rPr>
          <w:rFonts w:ascii="TH SarabunPSK" w:hAnsi="TH SarabunPSK" w:cs="TH SarabunPSK"/>
          <w:sz w:val="32"/>
          <w:szCs w:val="32"/>
          <w:cs/>
        </w:rPr>
        <w:t xml:space="preserve">วิทยาลัยเทคนิคสระบุรี                                                 </w:t>
      </w:r>
    </w:p>
    <w:p w14:paraId="12ED8F0D" w14:textId="0981B538" w:rsidR="008535D9" w:rsidRPr="00F81FDA" w:rsidRDefault="00DD60C0" w:rsidP="00483161">
      <w:pPr>
        <w:tabs>
          <w:tab w:val="left" w:pos="4500"/>
          <w:tab w:val="left" w:pos="9000"/>
        </w:tabs>
        <w:spacing w:line="20" w:lineRule="atLeast"/>
        <w:rPr>
          <w:rFonts w:ascii="TH SarabunPSK" w:hAnsi="TH SarabunPSK" w:cs="TH SarabunPSK"/>
          <w:szCs w:val="32"/>
          <w:cs/>
        </w:rPr>
      </w:pPr>
      <w:r>
        <w:rPr>
          <w:rFonts w:ascii="TH SarabunPSK" w:hAnsi="TH SarabunPSK" w:cs="TH SarabunPSK"/>
          <w:b/>
          <w:bCs/>
          <w:noProof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1D1D93D0" wp14:editId="1DEE13E0">
                <wp:simplePos x="0" y="0"/>
                <wp:positionH relativeFrom="column">
                  <wp:posOffset>114300</wp:posOffset>
                </wp:positionH>
                <wp:positionV relativeFrom="paragraph">
                  <wp:posOffset>242569</wp:posOffset>
                </wp:positionV>
                <wp:extent cx="2743200" cy="0"/>
                <wp:effectExtent l="0" t="0" r="0" b="0"/>
                <wp:wrapNone/>
                <wp:docPr id="8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>
            <w:pict>
              <v:line w14:anchorId="4E4618FF" id="Line 13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9pt,19.1pt" to="2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">
                <v:stroke dashstyle="1 1" endcap="round"/>
              </v:lin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12BC44B1" wp14:editId="1D5F2305">
                <wp:simplePos x="0" y="0"/>
                <wp:positionH relativeFrom="column">
                  <wp:posOffset>3164840</wp:posOffset>
                </wp:positionH>
                <wp:positionV relativeFrom="paragraph">
                  <wp:posOffset>244474</wp:posOffset>
                </wp:positionV>
                <wp:extent cx="2592070" cy="0"/>
                <wp:effectExtent l="0" t="0" r="0" b="0"/>
                <wp:wrapNone/>
                <wp:docPr id="7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207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>
            <w:pict>
              <v:line w14:anchorId="5F80CEFD" id="Line 14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49.2pt,19.25pt" to="453.3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">
                <v:stroke dashstyle="1 1" endcap="round"/>
              </v:line>
            </w:pict>
          </mc:Fallback>
        </mc:AlternateContent>
      </w:r>
      <w:r w:rsidR="008535D9" w:rsidRPr="00951D06"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 w:rsidR="006E52FF"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="008535D9" w:rsidRPr="004B4D7E">
        <w:rPr>
          <w:rFonts w:ascii="TH SarabunPSK" w:hAnsi="TH SarabunPSK" w:cs="TH SarabunPSK"/>
          <w:b/>
          <w:bCs/>
          <w:sz w:val="38"/>
          <w:szCs w:val="38"/>
          <w:cs/>
        </w:rPr>
        <w:tab/>
      </w:r>
      <w:r w:rsidR="008535D9" w:rsidRPr="00951D06">
        <w:rPr>
          <w:rFonts w:ascii="TH SarabunPSK" w:hAnsi="TH SarabunPSK" w:cs="TH SarabunPSK"/>
          <w:b/>
          <w:bCs/>
          <w:sz w:val="40"/>
          <w:szCs w:val="40"/>
          <w:cs/>
        </w:rPr>
        <w:t>วันที่</w:t>
      </w:r>
      <w:r w:rsidR="00833ADA">
        <w:rPr>
          <w:rFonts w:ascii="TH SarabunPSK" w:eastAsiaTheme="minorEastAsia" w:hAnsi="TH SarabunPSK" w:cs="TH SarabunPSK" w:hint="cs"/>
          <w:szCs w:val="32"/>
          <w:cs/>
          <w:lang w:eastAsia="zh-CN"/>
        </w:rPr>
        <w:t xml:space="preserve">   </w:t>
      </w:r>
      <w:r w:rsidR="00E81287">
        <w:rPr>
          <w:rFonts w:ascii="TH SarabunPSK" w:eastAsiaTheme="minorEastAsia" w:hAnsi="TH SarabunPSK" w:cs="TH SarabunPSK" w:hint="cs"/>
          <w:color w:val="000000" w:themeColor="text1"/>
          <w:sz w:val="32"/>
          <w:szCs w:val="32"/>
          <w:cs/>
          <w:lang w:eastAsia="zh-CN"/>
        </w:rPr>
        <w:t>๑๖</w:t>
      </w:r>
      <w:r w:rsidR="00E94F3E">
        <w:rPr>
          <w:rFonts w:ascii="TH SarabunPSK" w:eastAsiaTheme="minorEastAsia" w:hAnsi="TH SarabunPSK" w:cs="TH SarabunPSK" w:hint="cs"/>
          <w:color w:val="000000" w:themeColor="text1"/>
          <w:sz w:val="32"/>
          <w:szCs w:val="32"/>
          <w:cs/>
          <w:lang w:eastAsia="zh-CN"/>
        </w:rPr>
        <w:t xml:space="preserve"> </w:t>
      </w:r>
      <w:r w:rsidR="00502686">
        <w:rPr>
          <w:rFonts w:ascii="TH SarabunPSK" w:eastAsiaTheme="minorEastAsia" w:hAnsi="TH SarabunPSK" w:cs="TH SarabunPSK" w:hint="cs"/>
          <w:color w:val="000000" w:themeColor="text1"/>
          <w:sz w:val="32"/>
          <w:szCs w:val="32"/>
          <w:cs/>
          <w:lang w:eastAsia="zh-CN"/>
        </w:rPr>
        <w:t>กุมภาพันธ์</w:t>
      </w:r>
      <w:r w:rsidR="00E94F3E">
        <w:rPr>
          <w:rFonts w:ascii="TH SarabunPSK" w:eastAsiaTheme="minorEastAsia" w:hAnsi="TH SarabunPSK" w:cs="TH SarabunPSK"/>
          <w:color w:val="000000" w:themeColor="text1"/>
          <w:sz w:val="32"/>
          <w:szCs w:val="32"/>
          <w:cs/>
          <w:lang w:eastAsia="zh-CN"/>
        </w:rPr>
        <w:t xml:space="preserve"> </w:t>
      </w:r>
      <w:r w:rsidR="00E94F3E">
        <w:rPr>
          <w:rFonts w:ascii="TH SarabunPSK" w:eastAsiaTheme="minorEastAsia" w:hAnsi="TH SarabunPSK" w:cs="TH SarabunPSK" w:hint="cs"/>
          <w:color w:val="000000" w:themeColor="text1"/>
          <w:sz w:val="32"/>
          <w:szCs w:val="32"/>
          <w:cs/>
          <w:lang w:eastAsia="zh-CN"/>
        </w:rPr>
        <w:t>๒๕๖</w:t>
      </w:r>
      <w:r w:rsidR="00EE2295">
        <w:rPr>
          <w:rFonts w:ascii="TH SarabunPSK" w:eastAsiaTheme="minorEastAsia" w:hAnsi="TH SarabunPSK" w:cs="TH SarabunPSK" w:hint="cs"/>
          <w:color w:val="000000" w:themeColor="text1"/>
          <w:sz w:val="32"/>
          <w:szCs w:val="32"/>
          <w:cs/>
          <w:lang w:eastAsia="zh-CN"/>
        </w:rPr>
        <w:t>๗</w:t>
      </w:r>
    </w:p>
    <w:p w14:paraId="50DA3070" w14:textId="7444DDA0" w:rsidR="00206501" w:rsidRDefault="00DD60C0" w:rsidP="00483161">
      <w:pPr>
        <w:tabs>
          <w:tab w:val="left" w:pos="9000"/>
        </w:tabs>
        <w:spacing w:line="20" w:lineRule="atLeast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 wp14:anchorId="5BA401A2" wp14:editId="242AA4F2">
                <wp:simplePos x="0" y="0"/>
                <wp:positionH relativeFrom="column">
                  <wp:posOffset>333375</wp:posOffset>
                </wp:positionH>
                <wp:positionV relativeFrom="paragraph">
                  <wp:posOffset>247014</wp:posOffset>
                </wp:positionV>
                <wp:extent cx="5414645" cy="0"/>
                <wp:effectExtent l="0" t="0" r="0" b="0"/>
                <wp:wrapNone/>
                <wp:docPr id="6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>
            <w:pict>
              <v:line w14:anchorId="32004CE4" id="Line 15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.25pt,19.45pt" to="452.6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">
                <v:stroke dashstyle="1 1" endcap="round"/>
              </v:line>
            </w:pict>
          </mc:Fallback>
        </mc:AlternateContent>
      </w:r>
      <w:r w:rsidR="008535D9" w:rsidRPr="00951D06"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  <w:bookmarkStart w:id="0" w:name="_Hlk102344171"/>
      <w:bookmarkStart w:id="1" w:name="_Hlk102347193"/>
      <w:r w:rsidR="005970DE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</w:t>
      </w:r>
      <w:r w:rsidR="003A2795">
        <w:rPr>
          <w:rFonts w:ascii="TH SarabunPSK" w:hAnsi="TH SarabunPSK" w:cs="TH SarabunPSK" w:hint="cs"/>
          <w:sz w:val="32"/>
          <w:szCs w:val="32"/>
          <w:cs/>
        </w:rPr>
        <w:t>รายงาน</w:t>
      </w:r>
      <w:r w:rsidR="00EE2DE5">
        <w:rPr>
          <w:rFonts w:ascii="TH SarabunPSK" w:hAnsi="TH SarabunPSK" w:cs="TH SarabunPSK" w:hint="cs"/>
          <w:sz w:val="32"/>
          <w:szCs w:val="32"/>
          <w:cs/>
        </w:rPr>
        <w:t>สรุปผลการดำเนิน</w:t>
      </w:r>
      <w:bookmarkEnd w:id="0"/>
      <w:bookmarkEnd w:id="1"/>
      <w:r w:rsidR="00E94F3E" w:rsidRPr="00E94F3E">
        <w:rPr>
          <w:rFonts w:ascii="TH SarabunPSK" w:hAnsi="TH SarabunPSK" w:cs="TH SarabunPSK"/>
          <w:sz w:val="32"/>
          <w:szCs w:val="32"/>
          <w:cs/>
        </w:rPr>
        <w:t>โครงการลอยกระทงรักษ์โลก สืบสานวัฒนธรรม ใส่ใจสิ่งแวดล้อม</w:t>
      </w:r>
      <w:r w:rsidR="00483161">
        <w:rPr>
          <w:rFonts w:ascii="TH SarabunPSK" w:hAnsi="TH SarabunPSK" w:cs="TH SarabunPSK"/>
          <w:sz w:val="32"/>
          <w:szCs w:val="32"/>
          <w:cs/>
        </w:rPr>
        <w:t>.</w:t>
      </w:r>
    </w:p>
    <w:p w14:paraId="3E73C221" w14:textId="77777777" w:rsidR="00C17819" w:rsidRDefault="00C17819" w:rsidP="00483161">
      <w:pPr>
        <w:spacing w:line="20" w:lineRule="atLeast"/>
        <w:jc w:val="thaiDistribute"/>
        <w:rPr>
          <w:rFonts w:ascii="TH SarabunPSK" w:hAnsi="TH SarabunPSK" w:cs="TH SarabunPSK"/>
          <w:sz w:val="32"/>
          <w:szCs w:val="32"/>
        </w:rPr>
      </w:pPr>
    </w:p>
    <w:p w14:paraId="44906051" w14:textId="2250C63B" w:rsidR="005970DE" w:rsidRPr="00870D5F" w:rsidRDefault="005970DE" w:rsidP="00502686">
      <w:pPr>
        <w:pStyle w:val="a8"/>
        <w:spacing w:before="120" w:line="20" w:lineRule="atLeast"/>
        <w:rPr>
          <w:rFonts w:ascii="TH SarabunPSK" w:hAnsi="TH SarabunPSK" w:cs="TH SarabunPSK"/>
          <w:sz w:val="24"/>
          <w:szCs w:val="32"/>
          <w:cs/>
        </w:rPr>
      </w:pPr>
      <w:r w:rsidRPr="00FC7A21">
        <w:rPr>
          <w:rFonts w:ascii="TH SarabunPSK" w:hAnsi="TH SarabunPSK" w:cs="TH SarabunPSK"/>
          <w:sz w:val="32"/>
          <w:szCs w:val="32"/>
          <w:cs/>
        </w:rPr>
        <w:t>เรียน</w:t>
      </w:r>
      <w:r w:rsidRPr="00FC7A21">
        <w:rPr>
          <w:rFonts w:ascii="TH SarabunPSK" w:hAnsi="TH SarabunPSK" w:cs="TH SarabunPSK"/>
          <w:b/>
          <w:bCs/>
          <w:szCs w:val="24"/>
          <w:cs/>
        </w:rPr>
        <w:t xml:space="preserve"> </w:t>
      </w:r>
      <w:r w:rsidR="00FC2E03">
        <w:rPr>
          <w:rFonts w:ascii="TH SarabunPSK" w:hAnsi="TH SarabunPSK" w:cs="TH SarabunPSK" w:hint="cs"/>
          <w:b/>
          <w:bCs/>
          <w:szCs w:val="24"/>
          <w:cs/>
        </w:rPr>
        <w:t xml:space="preserve">   </w:t>
      </w:r>
      <w:r w:rsidR="00870D5F" w:rsidRPr="00D202F5">
        <w:rPr>
          <w:rFonts w:ascii="TH SarabunIT๙" w:eastAsia="Cordia New" w:hAnsi="TH SarabunIT๙" w:cs="TH SarabunIT๙" w:hint="cs"/>
          <w:sz w:val="32"/>
          <w:szCs w:val="32"/>
          <w:cs/>
        </w:rPr>
        <w:t>ประธานคณะกรรมการบริหาร</w:t>
      </w:r>
      <w:r w:rsidR="00870D5F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องค์การนักวิชาชีพในอนาคตแห่งประเทศไทยวิทยาลัยเทคนิคสระบุรี </w:t>
      </w:r>
    </w:p>
    <w:p w14:paraId="6DA04B10" w14:textId="71435B1A" w:rsidR="00BA43BA" w:rsidRDefault="00502686" w:rsidP="002B79EC">
      <w:pPr>
        <w:spacing w:before="120" w:line="20" w:lineRule="atLeast"/>
        <w:ind w:right="1134" w:firstLine="127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ตามที่</w:t>
      </w:r>
      <w:r w:rsidR="00637BD5" w:rsidRPr="00080B8A">
        <w:rPr>
          <w:rFonts w:ascii="TH SarabunPSK" w:hAnsi="TH SarabunPSK" w:cs="TH SarabunPSK" w:hint="cs"/>
          <w:sz w:val="32"/>
          <w:szCs w:val="32"/>
          <w:cs/>
        </w:rPr>
        <w:t>ชมรมวิชาคอมพิวเตอร์ธุรกิจได้ดำเนินโครงการ</w:t>
      </w:r>
      <w:r w:rsidR="002B79EC">
        <w:rPr>
          <w:rFonts w:ascii="TH SarabunPSK" w:hAnsi="TH SarabunPSK" w:cs="TH SarabunPSK"/>
          <w:sz w:val="32"/>
          <w:szCs w:val="32"/>
          <w:cs/>
        </w:rPr>
        <w:t xml:space="preserve">ลอยกระทงรักษ์โลก สืบสานวัฒนธรรม </w:t>
      </w:r>
      <w:r w:rsidR="00E94F3E" w:rsidRPr="00E94F3E">
        <w:rPr>
          <w:rFonts w:ascii="TH SarabunPSK" w:hAnsi="TH SarabunPSK" w:cs="TH SarabunPSK"/>
          <w:sz w:val="32"/>
          <w:szCs w:val="32"/>
          <w:cs/>
        </w:rPr>
        <w:t>ใส่ใจสิ่งแวดล้อม</w:t>
      </w:r>
      <w:r w:rsidR="00A531A7">
        <w:rPr>
          <w:rFonts w:ascii="TH SarabunPSK" w:hAnsi="TH SarabunPSK" w:cs="TH SarabunPSK"/>
          <w:sz w:val="32"/>
          <w:szCs w:val="32"/>
          <w:cs/>
        </w:rPr>
        <w:t>ใน</w:t>
      </w:r>
      <w:r w:rsidR="00A531A7">
        <w:rPr>
          <w:rFonts w:ascii="TH SarabunPSK" w:hAnsi="TH SarabunPSK" w:cs="TH SarabunPSK" w:hint="cs"/>
          <w:sz w:val="32"/>
          <w:szCs w:val="32"/>
          <w:cs/>
        </w:rPr>
        <w:t>วัน</w:t>
      </w:r>
      <w:r w:rsidR="002A34EC">
        <w:rPr>
          <w:rFonts w:ascii="TH SarabunPSK" w:hAnsi="TH SarabunPSK" w:cs="TH SarabunPSK" w:hint="cs"/>
          <w:sz w:val="32"/>
          <w:szCs w:val="32"/>
          <w:cs/>
        </w:rPr>
        <w:t xml:space="preserve">ที่ ๒๗ </w:t>
      </w:r>
      <w:r w:rsidR="002A34EC">
        <w:rPr>
          <w:rFonts w:ascii="TH SarabunPSK" w:eastAsiaTheme="minorEastAsia" w:hAnsi="TH SarabunPSK" w:cs="TH SarabunPSK"/>
          <w:color w:val="000000" w:themeColor="text1"/>
          <w:sz w:val="32"/>
          <w:szCs w:val="32"/>
          <w:cs/>
          <w:lang w:eastAsia="zh-CN"/>
        </w:rPr>
        <w:t>พฤศจิกายน</w:t>
      </w:r>
      <w:r w:rsidR="002A34EC">
        <w:rPr>
          <w:rFonts w:ascii="TH SarabunPSK" w:hAnsi="TH SarabunPSK" w:cs="TH SarabunPSK" w:hint="cs"/>
          <w:sz w:val="32"/>
          <w:szCs w:val="32"/>
          <w:cs/>
        </w:rPr>
        <w:t xml:space="preserve"> พ</w:t>
      </w:r>
      <w:r w:rsidR="002A34EC">
        <w:rPr>
          <w:rFonts w:ascii="TH SarabunPSK" w:hAnsi="TH SarabunPSK" w:cs="TH SarabunPSK"/>
          <w:sz w:val="32"/>
          <w:szCs w:val="32"/>
          <w:cs/>
        </w:rPr>
        <w:t>.</w:t>
      </w:r>
      <w:r w:rsidR="002A34EC">
        <w:rPr>
          <w:rFonts w:ascii="TH SarabunPSK" w:hAnsi="TH SarabunPSK" w:cs="TH SarabunPSK" w:hint="cs"/>
          <w:sz w:val="32"/>
          <w:szCs w:val="32"/>
          <w:cs/>
        </w:rPr>
        <w:t>ศ</w:t>
      </w:r>
      <w:r w:rsidR="002A34EC">
        <w:rPr>
          <w:rFonts w:ascii="TH SarabunPSK" w:hAnsi="TH SarabunPSK" w:cs="TH SarabunPSK"/>
          <w:sz w:val="32"/>
          <w:szCs w:val="32"/>
          <w:cs/>
        </w:rPr>
        <w:t>.</w:t>
      </w:r>
      <w:r w:rsidR="002A34EC">
        <w:rPr>
          <w:rFonts w:ascii="TH SarabunPSK" w:hAnsi="TH SarabunPSK" w:cs="TH SarabunPSK" w:hint="cs"/>
          <w:sz w:val="32"/>
          <w:szCs w:val="32"/>
          <w:cs/>
        </w:rPr>
        <w:t xml:space="preserve"> ๒๕๖๖</w:t>
      </w:r>
      <w:r w:rsidR="00E8128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21838">
        <w:rPr>
          <w:rFonts w:ascii="TH SarabunPSK" w:hAnsi="TH SarabunPSK" w:cs="TH SarabunPSK" w:hint="cs"/>
          <w:sz w:val="32"/>
          <w:szCs w:val="32"/>
          <w:cs/>
        </w:rPr>
        <w:t>ระหว่างเวลา</w:t>
      </w:r>
      <w:r w:rsidR="002B79E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21838">
        <w:rPr>
          <w:rFonts w:ascii="TH SarabunPSK" w:hAnsi="TH SarabunPSK" w:cs="TH SarabunPSK" w:hint="cs"/>
          <w:sz w:val="32"/>
          <w:szCs w:val="32"/>
          <w:cs/>
        </w:rPr>
        <w:t>๑๓</w:t>
      </w:r>
      <w:r w:rsidR="00B21838">
        <w:rPr>
          <w:rFonts w:ascii="TH SarabunPSK" w:hAnsi="TH SarabunPSK" w:cs="TH SarabunPSK"/>
          <w:sz w:val="32"/>
          <w:szCs w:val="32"/>
          <w:cs/>
        </w:rPr>
        <w:t>.</w:t>
      </w:r>
      <w:r w:rsidR="00B21838">
        <w:rPr>
          <w:rFonts w:ascii="TH SarabunPSK" w:hAnsi="TH SarabunPSK" w:cs="TH SarabunPSK" w:hint="cs"/>
          <w:sz w:val="32"/>
          <w:szCs w:val="32"/>
          <w:cs/>
        </w:rPr>
        <w:t>๓๐</w:t>
      </w:r>
      <w:r w:rsidR="002B79E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21838">
        <w:rPr>
          <w:rFonts w:ascii="TH SarabunPSK" w:hAnsi="TH SarabunPSK" w:cs="TH SarabunPSK" w:hint="cs"/>
          <w:sz w:val="32"/>
          <w:szCs w:val="32"/>
          <w:cs/>
        </w:rPr>
        <w:t>น</w:t>
      </w:r>
      <w:r w:rsidR="00B21838">
        <w:rPr>
          <w:rFonts w:ascii="TH SarabunPSK" w:hAnsi="TH SarabunPSK" w:cs="TH SarabunPSK"/>
          <w:sz w:val="32"/>
          <w:szCs w:val="32"/>
          <w:cs/>
        </w:rPr>
        <w:t>.</w:t>
      </w:r>
      <w:r w:rsidR="00C1504B">
        <w:rPr>
          <w:rFonts w:ascii="TH SarabunPSK" w:hAnsi="TH SarabunPSK" w:cs="TH SarabunPSK" w:hint="cs"/>
          <w:sz w:val="32"/>
          <w:szCs w:val="32"/>
          <w:cs/>
        </w:rPr>
        <w:t xml:space="preserve"> -</w:t>
      </w:r>
      <w:r w:rsidR="00C1504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21838">
        <w:rPr>
          <w:rFonts w:ascii="TH SarabunPSK" w:hAnsi="TH SarabunPSK" w:cs="TH SarabunPSK" w:hint="cs"/>
          <w:sz w:val="32"/>
          <w:szCs w:val="32"/>
          <w:cs/>
        </w:rPr>
        <w:t>๑๗</w:t>
      </w:r>
      <w:r w:rsidR="00B21838">
        <w:rPr>
          <w:rFonts w:ascii="TH SarabunPSK" w:hAnsi="TH SarabunPSK" w:cs="TH SarabunPSK"/>
          <w:sz w:val="32"/>
          <w:szCs w:val="32"/>
          <w:cs/>
        </w:rPr>
        <w:t>.</w:t>
      </w:r>
      <w:r w:rsidR="00B21838">
        <w:rPr>
          <w:rFonts w:ascii="TH SarabunPSK" w:hAnsi="TH SarabunPSK" w:cs="TH SarabunPSK" w:hint="cs"/>
          <w:sz w:val="32"/>
          <w:szCs w:val="32"/>
          <w:cs/>
        </w:rPr>
        <w:t>๓๐</w:t>
      </w:r>
      <w:r w:rsidR="002B79E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21838">
        <w:rPr>
          <w:rFonts w:ascii="TH SarabunPSK" w:hAnsi="TH SarabunPSK" w:cs="TH SarabunPSK" w:hint="cs"/>
          <w:sz w:val="32"/>
          <w:szCs w:val="32"/>
          <w:cs/>
        </w:rPr>
        <w:t>น. ณ หน้าแผนกชมรมวิชาชีพคอมพิวเตอร์ธุรกิจ โดยมี</w:t>
      </w:r>
      <w:r w:rsidR="00B21838" w:rsidRPr="00B21838">
        <w:rPr>
          <w:rFonts w:ascii="TH SarabunPSK" w:hAnsi="TH SarabunPSK" w:cs="TH SarabunPSK"/>
          <w:sz w:val="32"/>
          <w:szCs w:val="32"/>
          <w:cs/>
        </w:rPr>
        <w:t>วัตถุประสงค์เพื่อส่งเสริมให้เกิดการมีส่วนร่วมในการอนุรักษ์และฟื้นฟูประเพณีลอยกระทง</w:t>
      </w:r>
      <w:r w:rsidR="002416C0">
        <w:rPr>
          <w:rFonts w:ascii="TH SarabunPSK" w:hAnsi="TH SarabunPSK" w:cs="TH SarabunPSK" w:hint="cs"/>
          <w:sz w:val="32"/>
          <w:szCs w:val="32"/>
          <w:cs/>
        </w:rPr>
        <w:t>.</w:t>
      </w:r>
      <w:bookmarkStart w:id="2" w:name="_GoBack"/>
      <w:bookmarkEnd w:id="2"/>
      <w:r w:rsidR="00B21838">
        <w:rPr>
          <w:rFonts w:ascii="TH SarabunPSK" w:hAnsi="TH SarabunPSK" w:cs="TH SarabunPSK" w:hint="cs"/>
          <w:sz w:val="32"/>
          <w:szCs w:val="32"/>
          <w:cs/>
        </w:rPr>
        <w:t>นั้น</w:t>
      </w:r>
    </w:p>
    <w:p w14:paraId="4FD4E1BA" w14:textId="20EE8FEA" w:rsidR="00B21838" w:rsidRDefault="002B79EC" w:rsidP="00502686">
      <w:pPr>
        <w:spacing w:before="120" w:line="20" w:lineRule="atLeast"/>
        <w:ind w:right="1134" w:firstLine="1276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บัดนี้</w:t>
      </w:r>
      <w:r w:rsidR="00C1504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4080B">
        <w:rPr>
          <w:rFonts w:ascii="TH SarabunPSK" w:hAnsi="TH SarabunPSK" w:cs="TH SarabunPSK" w:hint="cs"/>
          <w:sz w:val="32"/>
          <w:szCs w:val="32"/>
          <w:cs/>
        </w:rPr>
        <w:t>โครงการดังกล่าวได้ดำเนิน</w:t>
      </w:r>
      <w:r w:rsidR="00E81287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E4080B">
        <w:rPr>
          <w:rFonts w:ascii="TH SarabunPSK" w:hAnsi="TH SarabunPSK" w:cs="TH SarabunPSK" w:hint="cs"/>
          <w:sz w:val="32"/>
          <w:szCs w:val="32"/>
          <w:cs/>
        </w:rPr>
        <w:t>เสร็จสิ้นแล้วช</w:t>
      </w:r>
      <w:r w:rsidR="00E81287">
        <w:rPr>
          <w:rFonts w:ascii="TH SarabunPSK" w:hAnsi="TH SarabunPSK" w:cs="TH SarabunPSK" w:hint="cs"/>
          <w:sz w:val="32"/>
          <w:szCs w:val="32"/>
          <w:cs/>
        </w:rPr>
        <w:t>มรมวิชา</w:t>
      </w:r>
      <w:r w:rsidR="00E4080B">
        <w:rPr>
          <w:rFonts w:ascii="TH SarabunPSK" w:hAnsi="TH SarabunPSK" w:cs="TH SarabunPSK" w:hint="cs"/>
          <w:sz w:val="32"/>
          <w:szCs w:val="32"/>
          <w:cs/>
        </w:rPr>
        <w:t>คอมพิวเตอร์ธุรกิจ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E4080B">
        <w:rPr>
          <w:rFonts w:ascii="TH SarabunPSK" w:hAnsi="TH SarabunPSK" w:cs="TH SarabunPSK" w:hint="cs"/>
          <w:sz w:val="32"/>
          <w:szCs w:val="32"/>
          <w:cs/>
        </w:rPr>
        <w:t>จึง</w:t>
      </w:r>
      <w:r w:rsidR="00E81287">
        <w:rPr>
          <w:rFonts w:ascii="TH SarabunPSK" w:hAnsi="TH SarabunPSK" w:cs="TH SarabunPSK" w:hint="cs"/>
          <w:sz w:val="32"/>
          <w:szCs w:val="32"/>
          <w:cs/>
        </w:rPr>
        <w:t>ขอรายงาน</w:t>
      </w:r>
      <w:r w:rsidR="00A531A7">
        <w:rPr>
          <w:rFonts w:ascii="TH SarabunPSK" w:hAnsi="TH SarabunPSK" w:cs="TH SarabunPSK" w:hint="cs"/>
          <w:sz w:val="32"/>
          <w:szCs w:val="32"/>
          <w:cs/>
        </w:rPr>
        <w:t>ผล</w:t>
      </w:r>
      <w:r w:rsidR="00E81287">
        <w:rPr>
          <w:rFonts w:ascii="TH SarabunPSK" w:hAnsi="TH SarabunPSK" w:cs="TH SarabunPSK" w:hint="cs"/>
          <w:sz w:val="32"/>
          <w:szCs w:val="32"/>
          <w:cs/>
        </w:rPr>
        <w:t>การดำเนินงานโ</w:t>
      </w:r>
      <w:r w:rsidR="00A531A7">
        <w:rPr>
          <w:rFonts w:ascii="TH SarabunPSK" w:hAnsi="TH SarabunPSK" w:cs="TH SarabunPSK" w:hint="cs"/>
          <w:sz w:val="32"/>
          <w:szCs w:val="32"/>
          <w:cs/>
        </w:rPr>
        <w:t>ครงการ</w:t>
      </w:r>
      <w:r w:rsidR="00E81287">
        <w:rPr>
          <w:rFonts w:ascii="TH SarabunPSK" w:hAnsi="TH SarabunPSK" w:cs="TH SarabunPSK" w:hint="cs"/>
          <w:sz w:val="32"/>
          <w:szCs w:val="32"/>
          <w:cs/>
        </w:rPr>
        <w:t>ราย</w:t>
      </w:r>
      <w:r w:rsidR="00E4080B">
        <w:rPr>
          <w:rFonts w:ascii="TH SarabunPSK" w:hAnsi="TH SarabunPSK" w:cs="TH SarabunPSK" w:hint="cs"/>
          <w:sz w:val="32"/>
          <w:szCs w:val="32"/>
          <w:cs/>
        </w:rPr>
        <w:t>ละเอียดปรากฎดังเอกสารที่แนบมา</w:t>
      </w:r>
      <w:r w:rsidR="00A531A7">
        <w:rPr>
          <w:rFonts w:ascii="TH SarabunPSK" w:hAnsi="TH SarabunPSK" w:cs="TH SarabunPSK" w:hint="cs"/>
          <w:sz w:val="32"/>
          <w:szCs w:val="32"/>
          <w:cs/>
        </w:rPr>
        <w:t>พร้อมนี้</w:t>
      </w:r>
    </w:p>
    <w:p w14:paraId="1685DE3C" w14:textId="6B632C33" w:rsidR="00E4080B" w:rsidRDefault="00E4080B" w:rsidP="00E4080B">
      <w:pPr>
        <w:spacing w:before="120" w:line="20" w:lineRule="atLeast"/>
        <w:ind w:firstLine="1276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จึงเรียนมาเพื่อโปรดทราบ</w:t>
      </w:r>
    </w:p>
    <w:p w14:paraId="2DB27546" w14:textId="77777777" w:rsidR="00C17819" w:rsidRPr="005267F7" w:rsidRDefault="00C17819" w:rsidP="00483161">
      <w:pPr>
        <w:spacing w:line="20" w:lineRule="atLeast"/>
        <w:ind w:right="1134"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09725004" w14:textId="77777777" w:rsidR="008216F6" w:rsidRDefault="008216F6" w:rsidP="00483161">
      <w:pPr>
        <w:pStyle w:val="a8"/>
        <w:spacing w:line="20" w:lineRule="atLeast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8216F6" w14:paraId="51B33A6A" w14:textId="77777777" w:rsidTr="00752E4F">
        <w:tc>
          <w:tcPr>
            <w:tcW w:w="4530" w:type="dxa"/>
          </w:tcPr>
          <w:p w14:paraId="218ED1CC" w14:textId="38465027" w:rsidR="005267F7" w:rsidRDefault="005267F7" w:rsidP="00483161">
            <w:pPr>
              <w:pStyle w:val="a8"/>
              <w:spacing w:line="20" w:lineRule="atLeast"/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 w:rsidRPr="000F46BC">
              <w:rPr>
                <w:rFonts w:ascii="TH SarabunPSK" w:hAnsi="TH SarabunPSK" w:cs="TH SarabunPSK"/>
                <w:sz w:val="24"/>
                <w:szCs w:val="32"/>
                <w:cs/>
              </w:rPr>
              <w:t>ลงชื่อ............................</w:t>
            </w:r>
            <w:r w:rsidR="00F71DC7">
              <w:rPr>
                <w:rFonts w:ascii="TH SarabunPSK" w:hAnsi="TH SarabunPSK" w:cs="TH SarabunPSK"/>
                <w:sz w:val="24"/>
                <w:szCs w:val="32"/>
                <w:cs/>
              </w:rPr>
              <w:t>..............................</w:t>
            </w:r>
          </w:p>
          <w:p w14:paraId="343D6AD2" w14:textId="6DEADCC8" w:rsidR="008216F6" w:rsidRPr="008216F6" w:rsidRDefault="009F0A0C" w:rsidP="00483161">
            <w:pPr>
              <w:pStyle w:val="a8"/>
              <w:tabs>
                <w:tab w:val="left" w:pos="1026"/>
              </w:tabs>
              <w:spacing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</w:t>
            </w:r>
            <w:r w:rsidR="008216F6" w:rsidRPr="008216F6">
              <w:rPr>
                <w:rFonts w:ascii="TH SarabunPSK" w:hAnsi="TH SarabunPSK" w:cs="TH SarabunPSK"/>
                <w:sz w:val="32"/>
                <w:szCs w:val="32"/>
                <w:cs/>
              </w:rPr>
              <w:t>(นาย</w:t>
            </w:r>
            <w:r w:rsidR="009A3886">
              <w:rPr>
                <w:rFonts w:ascii="TH SarabunPSK" w:hAnsi="TH SarabunPSK" w:cs="TH SarabunPSK" w:hint="cs"/>
                <w:sz w:val="32"/>
                <w:szCs w:val="32"/>
                <w:cs/>
              </w:rPr>
              <w:t>ภูกริช มีสัจจี</w:t>
            </w:r>
            <w:r w:rsidR="008216F6" w:rsidRPr="008216F6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52F80116" w14:textId="05AB92F4" w:rsidR="008216F6" w:rsidRDefault="009F0A0C" w:rsidP="00483161">
            <w:pPr>
              <w:pStyle w:val="a8"/>
              <w:spacing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</w:t>
            </w:r>
            <w:r w:rsidR="008216F6" w:rsidRPr="008216F6">
              <w:rPr>
                <w:rFonts w:ascii="TH SarabunPSK" w:hAnsi="TH SarabunPSK" w:cs="TH SarabunPSK"/>
                <w:sz w:val="32"/>
                <w:szCs w:val="32"/>
                <w:cs/>
              </w:rPr>
              <w:t>ประธานชมรมวิชาชีพคอมพิวเตอร์ธุรกิจ</w:t>
            </w:r>
          </w:p>
        </w:tc>
        <w:tc>
          <w:tcPr>
            <w:tcW w:w="4530" w:type="dxa"/>
          </w:tcPr>
          <w:p w14:paraId="7F134BFC" w14:textId="6BB10D03" w:rsidR="005267F7" w:rsidRDefault="005267F7" w:rsidP="00483161">
            <w:pPr>
              <w:pStyle w:val="a8"/>
              <w:spacing w:line="20" w:lineRule="atLeast"/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 w:rsidRPr="000F46BC">
              <w:rPr>
                <w:rFonts w:ascii="TH SarabunPSK" w:hAnsi="TH SarabunPSK" w:cs="TH SarabunPSK"/>
                <w:sz w:val="24"/>
                <w:szCs w:val="32"/>
                <w:cs/>
              </w:rPr>
              <w:t>ลงชื่อ............................</w:t>
            </w:r>
            <w:r w:rsidR="00F71DC7">
              <w:rPr>
                <w:rFonts w:ascii="TH SarabunPSK" w:hAnsi="TH SarabunPSK" w:cs="TH SarabunPSK"/>
                <w:sz w:val="24"/>
                <w:szCs w:val="32"/>
                <w:cs/>
              </w:rPr>
              <w:t>..............................</w:t>
            </w:r>
          </w:p>
          <w:p w14:paraId="009025D8" w14:textId="798169E6" w:rsidR="008216F6" w:rsidRPr="008216F6" w:rsidRDefault="009F0A0C" w:rsidP="00483161">
            <w:pPr>
              <w:pStyle w:val="a8"/>
              <w:spacing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</w:t>
            </w:r>
            <w:r w:rsidR="008216F6" w:rsidRPr="008216F6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9A3886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นายภูรวิชญ์ ชูดำ</w:t>
            </w:r>
            <w:r w:rsidR="008216F6" w:rsidRPr="008216F6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0F4E80E3" w14:textId="59C2443A" w:rsidR="008216F6" w:rsidRDefault="009F0A0C" w:rsidP="00483161">
            <w:pPr>
              <w:pStyle w:val="a8"/>
              <w:spacing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</w:t>
            </w:r>
            <w:r w:rsidR="008216F6" w:rsidRPr="008216F6">
              <w:rPr>
                <w:rFonts w:ascii="TH SarabunPSK" w:hAnsi="TH SarabunPSK" w:cs="TH SarabunPSK"/>
                <w:sz w:val="32"/>
                <w:szCs w:val="32"/>
                <w:cs/>
              </w:rPr>
              <w:t>ครูที่ปรึกษาชมรมวิชาชีพคอมพิวเตอร์ธุรกิจ</w:t>
            </w:r>
          </w:p>
        </w:tc>
      </w:tr>
      <w:tr w:rsidR="008216F6" w14:paraId="46DAF200" w14:textId="77777777" w:rsidTr="00752E4F">
        <w:tc>
          <w:tcPr>
            <w:tcW w:w="4530" w:type="dxa"/>
          </w:tcPr>
          <w:p w14:paraId="73B2D3BA" w14:textId="77777777" w:rsidR="00752E4F" w:rsidRDefault="00752E4F" w:rsidP="00483161">
            <w:pPr>
              <w:pStyle w:val="a8"/>
              <w:spacing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5FB2EDA" w14:textId="77777777" w:rsidR="00FC6AE6" w:rsidRDefault="00FC6AE6" w:rsidP="00483161">
            <w:pPr>
              <w:pStyle w:val="a8"/>
              <w:spacing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044EFC" w14:textId="77777777" w:rsidR="00752E4F" w:rsidRPr="0025772B" w:rsidRDefault="00752E4F" w:rsidP="00483161">
            <w:pPr>
              <w:pStyle w:val="a8"/>
              <w:spacing w:line="20" w:lineRule="atLeast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5F026061" w14:textId="7C669C7A" w:rsidR="005267F7" w:rsidRDefault="005267F7" w:rsidP="00483161">
            <w:pPr>
              <w:pStyle w:val="a8"/>
              <w:spacing w:line="20" w:lineRule="atLeast"/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 w:rsidRPr="000F46BC">
              <w:rPr>
                <w:rFonts w:ascii="TH SarabunPSK" w:hAnsi="TH SarabunPSK" w:cs="TH SarabunPSK"/>
                <w:sz w:val="24"/>
                <w:szCs w:val="32"/>
                <w:cs/>
              </w:rPr>
              <w:t>ลงชื่อ............................</w:t>
            </w:r>
            <w:r w:rsidR="00F71DC7">
              <w:rPr>
                <w:rFonts w:ascii="TH SarabunPSK" w:hAnsi="TH SarabunPSK" w:cs="TH SarabunPSK"/>
                <w:sz w:val="24"/>
                <w:szCs w:val="32"/>
                <w:cs/>
              </w:rPr>
              <w:t>..............................</w:t>
            </w:r>
          </w:p>
          <w:p w14:paraId="13BEAD88" w14:textId="0EA7D292" w:rsidR="008216F6" w:rsidRDefault="00332B92" w:rsidP="00483161">
            <w:pPr>
              <w:pStyle w:val="a8"/>
              <w:tabs>
                <w:tab w:val="left" w:pos="1026"/>
              </w:tabs>
              <w:spacing w:line="20" w:lineRule="atLeast"/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52E4F" w:rsidRPr="00427E8C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752E4F" w:rsidRPr="000F46BC">
              <w:rPr>
                <w:rFonts w:ascii="TH SarabunPSK" w:hAnsi="TH SarabunPSK" w:cs="TH SarabunPSK"/>
                <w:sz w:val="24"/>
                <w:szCs w:val="32"/>
                <w:cs/>
              </w:rPr>
              <w:t>นาย</w:t>
            </w:r>
            <w:r w:rsidR="00973EB4">
              <w:rPr>
                <w:rFonts w:ascii="TH SarabunPSK" w:hAnsi="TH SarabunPSK" w:cs="TH SarabunPSK" w:hint="cs"/>
                <w:sz w:val="24"/>
                <w:szCs w:val="32"/>
                <w:cs/>
              </w:rPr>
              <w:t>วีรวิทย์ บุญเศษ</w:t>
            </w:r>
            <w:r w:rsidR="00752E4F" w:rsidRPr="000F46BC">
              <w:rPr>
                <w:rFonts w:ascii="TH SarabunPSK" w:hAnsi="TH SarabunPSK" w:cs="TH SarabunPSK"/>
                <w:sz w:val="24"/>
                <w:szCs w:val="32"/>
                <w:cs/>
              </w:rPr>
              <w:t>)</w:t>
            </w:r>
          </w:p>
          <w:p w14:paraId="63D4C5F4" w14:textId="4A1E4578" w:rsidR="00752E4F" w:rsidRDefault="009F0A0C" w:rsidP="00483161">
            <w:pPr>
              <w:pStyle w:val="a8"/>
              <w:spacing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    </w:t>
            </w:r>
            <w:r w:rsidR="00752E4F" w:rsidRPr="000F46BC">
              <w:rPr>
                <w:rFonts w:ascii="TH SarabunPSK" w:hAnsi="TH SarabunPSK" w:cs="TH SarabunPSK"/>
                <w:sz w:val="24"/>
                <w:szCs w:val="32"/>
                <w:cs/>
              </w:rPr>
              <w:t>ครูที่ปรึกษาองค์การนักวิชาชีพฯ</w:t>
            </w:r>
          </w:p>
        </w:tc>
        <w:tc>
          <w:tcPr>
            <w:tcW w:w="4530" w:type="dxa"/>
          </w:tcPr>
          <w:p w14:paraId="4456F4CF" w14:textId="77777777" w:rsidR="00752E4F" w:rsidRDefault="00752E4F" w:rsidP="00483161">
            <w:pPr>
              <w:pStyle w:val="a8"/>
              <w:spacing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04152A3" w14:textId="77777777" w:rsidR="00FC6AE6" w:rsidRDefault="00FC6AE6" w:rsidP="00483161">
            <w:pPr>
              <w:pStyle w:val="a8"/>
              <w:spacing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4E09886" w14:textId="77777777" w:rsidR="00752E4F" w:rsidRPr="0025772B" w:rsidRDefault="00752E4F" w:rsidP="00483161">
            <w:pPr>
              <w:pStyle w:val="a8"/>
              <w:spacing w:line="20" w:lineRule="atLeast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7D9022D3" w14:textId="69987F43" w:rsidR="005267F7" w:rsidRDefault="005267F7" w:rsidP="00483161">
            <w:pPr>
              <w:pStyle w:val="a8"/>
              <w:spacing w:line="20" w:lineRule="atLeast"/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 w:rsidRPr="000F46BC">
              <w:rPr>
                <w:rFonts w:ascii="TH SarabunPSK" w:hAnsi="TH SarabunPSK" w:cs="TH SarabunPSK"/>
                <w:sz w:val="24"/>
                <w:szCs w:val="32"/>
                <w:cs/>
              </w:rPr>
              <w:t>ลงชื่อ............................</w:t>
            </w:r>
            <w:r w:rsidR="00F71DC7">
              <w:rPr>
                <w:rFonts w:ascii="TH SarabunPSK" w:hAnsi="TH SarabunPSK" w:cs="TH SarabunPSK"/>
                <w:sz w:val="24"/>
                <w:szCs w:val="32"/>
                <w:cs/>
              </w:rPr>
              <w:t>..............................</w:t>
            </w:r>
          </w:p>
          <w:p w14:paraId="519CA3A8" w14:textId="065BDA00" w:rsidR="008216F6" w:rsidRDefault="009F0A0C" w:rsidP="00483161">
            <w:pPr>
              <w:pStyle w:val="a8"/>
              <w:spacing w:line="20" w:lineRule="atLeast"/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    </w:t>
            </w:r>
            <w:r w:rsidR="00752E4F">
              <w:rPr>
                <w:rFonts w:ascii="TH SarabunPSK" w:hAnsi="TH SarabunPSK" w:cs="TH SarabunPSK"/>
                <w:sz w:val="24"/>
                <w:szCs w:val="32"/>
                <w:cs/>
              </w:rPr>
              <w:t>(</w:t>
            </w:r>
            <w:r w:rsidR="00752E4F" w:rsidRPr="00487A41">
              <w:rPr>
                <w:rFonts w:ascii="TH SarabunPSK" w:hAnsi="TH SarabunPSK" w:cs="TH SarabunPSK"/>
                <w:sz w:val="24"/>
                <w:szCs w:val="32"/>
                <w:cs/>
              </w:rPr>
              <w:t>นายโสภณ</w:t>
            </w:r>
            <w:r w:rsidR="00752E4F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="00752E4F" w:rsidRPr="00487A41">
              <w:rPr>
                <w:rFonts w:ascii="TH SarabunPSK" w:hAnsi="TH SarabunPSK" w:cs="TH SarabunPSK"/>
                <w:sz w:val="24"/>
                <w:szCs w:val="32"/>
                <w:cs/>
              </w:rPr>
              <w:t xml:space="preserve"> สุขพันธ์</w:t>
            </w:r>
            <w:r w:rsidR="00752E4F">
              <w:rPr>
                <w:rFonts w:ascii="TH SarabunPSK" w:hAnsi="TH SarabunPSK" w:cs="TH SarabunPSK" w:hint="cs"/>
                <w:sz w:val="24"/>
                <w:szCs w:val="32"/>
                <w:cs/>
              </w:rPr>
              <w:t>)</w:t>
            </w:r>
          </w:p>
          <w:p w14:paraId="74BB0C7C" w14:textId="0CC6D778" w:rsidR="00752E4F" w:rsidRDefault="009F0A0C" w:rsidP="00483161">
            <w:pPr>
              <w:pStyle w:val="a8"/>
              <w:spacing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    </w:t>
            </w:r>
            <w:r w:rsidR="00752E4F" w:rsidRPr="000F46BC">
              <w:rPr>
                <w:rFonts w:ascii="TH SarabunPSK" w:hAnsi="TH SarabunPSK" w:cs="TH SarabunPSK"/>
                <w:sz w:val="24"/>
                <w:szCs w:val="32"/>
                <w:cs/>
              </w:rPr>
              <w:t>หัวหน้างานกิจกรรมนักเรียนนักศึกษา</w:t>
            </w:r>
          </w:p>
        </w:tc>
      </w:tr>
      <w:tr w:rsidR="00752E4F" w14:paraId="2BEF7DC5" w14:textId="77777777" w:rsidTr="00752E4F">
        <w:tc>
          <w:tcPr>
            <w:tcW w:w="9060" w:type="dxa"/>
            <w:gridSpan w:val="2"/>
          </w:tcPr>
          <w:p w14:paraId="250C115B" w14:textId="77777777" w:rsidR="00FC6AE6" w:rsidRDefault="00FC6AE6" w:rsidP="00FC6AE6">
            <w:pPr>
              <w:pStyle w:val="a8"/>
              <w:spacing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F543222" w14:textId="77777777" w:rsidR="00FC6AE6" w:rsidRDefault="00FC6AE6" w:rsidP="00FC6AE6">
            <w:pPr>
              <w:pStyle w:val="a8"/>
              <w:spacing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78F2E1" w14:textId="77777777" w:rsidR="00752E4F" w:rsidRPr="00C33EC4" w:rsidRDefault="00752E4F" w:rsidP="00483161">
            <w:pPr>
              <w:pStyle w:val="a8"/>
              <w:spacing w:line="20" w:lineRule="atLeast"/>
              <w:rPr>
                <w:rFonts w:ascii="TH SarabunPSK" w:hAnsi="TH SarabunPSK" w:cs="TH SarabunPSK"/>
                <w:szCs w:val="22"/>
              </w:rPr>
            </w:pPr>
          </w:p>
          <w:p w14:paraId="44CB06A8" w14:textId="74F5C370" w:rsidR="005267F7" w:rsidRPr="00483161" w:rsidRDefault="005267F7" w:rsidP="00483161">
            <w:pPr>
              <w:pStyle w:val="a8"/>
              <w:tabs>
                <w:tab w:val="left" w:pos="4995"/>
              </w:tabs>
              <w:spacing w:line="20" w:lineRule="atLeast"/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 w:rsidRPr="000F46BC">
              <w:rPr>
                <w:rFonts w:ascii="TH SarabunPSK" w:hAnsi="TH SarabunPSK" w:cs="TH SarabunPSK"/>
                <w:sz w:val="24"/>
                <w:szCs w:val="32"/>
                <w:cs/>
              </w:rPr>
              <w:t>ลงชื่อ............................</w:t>
            </w:r>
            <w:r w:rsidR="00F71DC7">
              <w:rPr>
                <w:rFonts w:ascii="TH SarabunPSK" w:hAnsi="TH SarabunPSK" w:cs="TH SarabunPSK"/>
                <w:sz w:val="24"/>
                <w:szCs w:val="32"/>
                <w:cs/>
              </w:rPr>
              <w:t>..............................</w:t>
            </w:r>
            <w:r w:rsidR="00332B92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                     </w:t>
            </w:r>
            <w:r w:rsidR="00332B92">
              <w:rPr>
                <w:rFonts w:ascii="TH SarabunPSK" w:hAnsi="TH SarabunPSK" w:cs="TH SarabunPSK" w:hint="cs"/>
                <w:sz w:val="24"/>
                <w:szCs w:val="32"/>
                <w:cs/>
              </w:rPr>
              <w:t>ลงชื่อ</w:t>
            </w:r>
            <w:r w:rsidR="00332B92">
              <w:rPr>
                <w:rFonts w:ascii="TH SarabunPSK" w:hAnsi="TH SarabunPSK" w:cs="TH SarabunPSK"/>
                <w:sz w:val="24"/>
                <w:szCs w:val="24"/>
                <w:cs/>
              </w:rPr>
              <w:t>…………………………………………………………………….</w:t>
            </w:r>
          </w:p>
          <w:p w14:paraId="5B09EC86" w14:textId="6DD7954F" w:rsidR="00752E4F" w:rsidRPr="00332B92" w:rsidRDefault="00332B92" w:rsidP="00483161">
            <w:pPr>
              <w:pStyle w:val="a8"/>
              <w:spacing w:line="20" w:lineRule="atLeast"/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</w:t>
            </w:r>
            <w:r w:rsidR="00752E4F" w:rsidRPr="00427E8C">
              <w:rPr>
                <w:rFonts w:ascii="TH SarabunPSK" w:hAnsi="TH SarabunPSK" w:cs="TH SarabunPSK"/>
                <w:sz w:val="32"/>
                <w:szCs w:val="32"/>
                <w:cs/>
              </w:rPr>
              <w:t>(นา</w:t>
            </w:r>
            <w:r w:rsidR="00752E4F" w:rsidRPr="00427E8C">
              <w:rPr>
                <w:rFonts w:ascii="TH SarabunPSK" w:hAnsi="TH SarabunPSK" w:cs="TH SarabunPSK" w:hint="cs"/>
                <w:sz w:val="32"/>
                <w:szCs w:val="32"/>
                <w:cs/>
              </w:rPr>
              <w:t>ยครินทร์  เจริญมี</w:t>
            </w:r>
            <w:r w:rsidR="00752E4F" w:rsidRPr="00427E8C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  <w:r w:rsidR="00EE229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                            </w:t>
            </w:r>
            <w:r w:rsidR="00EE229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C637F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     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="00B76077">
              <w:rPr>
                <w:rFonts w:ascii="TH SarabunPSK" w:hAnsi="TH SarabunPSK" w:cs="TH SarabunPSK" w:hint="cs"/>
                <w:sz w:val="24"/>
                <w:szCs w:val="32"/>
                <w:cs/>
              </w:rPr>
              <w:t>นาย</w:t>
            </w:r>
            <w:r w:rsidR="00EE2295">
              <w:rPr>
                <w:rFonts w:ascii="TH SarabunPSK" w:hAnsi="TH SarabunPSK" w:cs="TH SarabunPSK" w:hint="cs"/>
                <w:sz w:val="24"/>
                <w:szCs w:val="32"/>
                <w:cs/>
              </w:rPr>
              <w:t>วรดร  ทิพย์ศรี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  <w:p w14:paraId="73090BB6" w14:textId="214AD60C" w:rsidR="001E0456" w:rsidRDefault="00752E4F" w:rsidP="00483161">
            <w:pPr>
              <w:pStyle w:val="a8"/>
              <w:spacing w:line="20" w:lineRule="atLeast"/>
              <w:rPr>
                <w:rFonts w:ascii="TH SarabunPSK" w:hAnsi="TH SarabunPSK" w:cs="TH SarabunPSK"/>
                <w:sz w:val="24"/>
                <w:szCs w:val="32"/>
              </w:rPr>
            </w:pPr>
            <w:r w:rsidRPr="000F46BC">
              <w:rPr>
                <w:rFonts w:ascii="TH SarabunPSK" w:hAnsi="TH SarabunPSK" w:cs="TH SarabunPSK"/>
                <w:sz w:val="24"/>
                <w:szCs w:val="32"/>
                <w:cs/>
              </w:rPr>
              <w:t>รองผู้อำนวยการฝ่ายพัฒนากิจการนักเรียนนักศึกษา</w:t>
            </w:r>
            <w:r w:rsidR="00332B9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  </w:t>
            </w:r>
            <w:r w:rsidR="00EE229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="00332B9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02686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    </w:t>
            </w:r>
            <w:r w:rsidR="00332B92">
              <w:rPr>
                <w:rFonts w:ascii="TH SarabunPSK" w:hAnsi="TH SarabunPSK" w:cs="TH SarabunPSK" w:hint="cs"/>
                <w:sz w:val="24"/>
                <w:szCs w:val="32"/>
                <w:cs/>
              </w:rPr>
              <w:t>รองผู้อำนวยการฝ่ายวิชาการ</w:t>
            </w:r>
          </w:p>
          <w:p w14:paraId="3D132B18" w14:textId="77777777" w:rsidR="00483161" w:rsidRPr="00483161" w:rsidRDefault="00483161" w:rsidP="00483161">
            <w:pPr>
              <w:pStyle w:val="a8"/>
              <w:spacing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1A37F3" w14:textId="77777777" w:rsidR="00483161" w:rsidRDefault="00483161" w:rsidP="00483161">
            <w:pPr>
              <w:pStyle w:val="a8"/>
              <w:spacing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0BA4457" w14:textId="77777777" w:rsidR="00870D5F" w:rsidRPr="00870D5F" w:rsidRDefault="00870D5F" w:rsidP="00483161">
            <w:pPr>
              <w:pStyle w:val="a8"/>
              <w:spacing w:line="20" w:lineRule="atLeast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95B3AE7" w14:textId="46CE4A66" w:rsidR="0025772B" w:rsidRPr="0025772B" w:rsidRDefault="0025772B" w:rsidP="00483161">
            <w:pPr>
              <w:pStyle w:val="a8"/>
              <w:spacing w:line="20" w:lineRule="atLeast"/>
              <w:rPr>
                <w:rFonts w:ascii="TH SarabunPSK" w:hAnsi="TH SarabunPSK" w:cs="TH SarabunPSK"/>
                <w:sz w:val="16"/>
                <w:szCs w:val="16"/>
              </w:rPr>
            </w:pPr>
          </w:p>
        </w:tc>
      </w:tr>
      <w:tr w:rsidR="00752E4F" w14:paraId="68AE5BF2" w14:textId="77777777" w:rsidTr="00752E4F">
        <w:tc>
          <w:tcPr>
            <w:tcW w:w="9060" w:type="dxa"/>
            <w:gridSpan w:val="2"/>
          </w:tcPr>
          <w:p w14:paraId="6DA96BE5" w14:textId="179D12E0" w:rsidR="00332B92" w:rsidRDefault="00332B92" w:rsidP="00483161">
            <w:pPr>
              <w:pStyle w:val="a8"/>
              <w:spacing w:line="20" w:lineRule="atLeast"/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Pr="000F46BC">
              <w:rPr>
                <w:rFonts w:ascii="TH SarabunPSK" w:hAnsi="TH SarabunPSK" w:cs="TH SarabunPSK"/>
                <w:sz w:val="24"/>
                <w:szCs w:val="32"/>
                <w:cs/>
              </w:rPr>
              <w:t>ลงชื่อ............................</w:t>
            </w:r>
            <w:r>
              <w:rPr>
                <w:rFonts w:ascii="TH SarabunPSK" w:hAnsi="TH SarabunPSK" w:cs="TH SarabunPSK"/>
                <w:sz w:val="24"/>
                <w:szCs w:val="32"/>
                <w:cs/>
              </w:rPr>
              <w:t>..............................</w:t>
            </w:r>
          </w:p>
          <w:p w14:paraId="062125D0" w14:textId="0C8EB1E0" w:rsidR="00DA7EEE" w:rsidRDefault="001E0456" w:rsidP="00483161">
            <w:pPr>
              <w:pStyle w:val="a8"/>
              <w:spacing w:line="20" w:lineRule="atLeast"/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="00DA7EEE" w:rsidRPr="00427E8C">
              <w:rPr>
                <w:rFonts w:ascii="TH SarabunPSK" w:hAnsi="TH SarabunPSK" w:cs="TH SarabunPSK"/>
                <w:sz w:val="32"/>
                <w:szCs w:val="32"/>
                <w:cs/>
              </w:rPr>
              <w:t>(นาย</w:t>
            </w:r>
            <w:r w:rsidR="0048316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เจนวิทย์  </w:t>
            </w:r>
            <w:r w:rsidR="00DA7EEE" w:rsidRPr="00427E8C">
              <w:rPr>
                <w:rFonts w:ascii="TH SarabunPSK" w:hAnsi="TH SarabunPSK" w:cs="TH SarabunPSK" w:hint="cs"/>
                <w:sz w:val="32"/>
                <w:szCs w:val="32"/>
                <w:cs/>
              </w:rPr>
              <w:t>ตั้งเจริญวรคุณ</w:t>
            </w:r>
            <w:r w:rsidR="00DA7EEE" w:rsidRPr="00427E8C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40E124D9" w14:textId="184F7DEA" w:rsidR="00DA7EEE" w:rsidRDefault="00DA7EEE" w:rsidP="00483161">
            <w:pPr>
              <w:spacing w:line="20" w:lineRule="atLeast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D202F5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>ประธานคณะกรรมการบริหาร</w:t>
            </w:r>
            <w:r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>องค์การนักวิชาชีพในอนาคตแห่งประเทศไทย</w:t>
            </w:r>
          </w:p>
          <w:p w14:paraId="4D7AFEDD" w14:textId="73D1561A" w:rsidR="00DA7EEE" w:rsidRDefault="00DA7EEE" w:rsidP="00483161">
            <w:pPr>
              <w:pStyle w:val="a8"/>
              <w:spacing w:line="20" w:lineRule="atLeast"/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 xml:space="preserve"> วิทยาลัยเทคนิคสระบุรี</w:t>
            </w:r>
          </w:p>
          <w:p w14:paraId="2B0F5C1C" w14:textId="2A3E0533" w:rsidR="008A1CA0" w:rsidRPr="006955D4" w:rsidRDefault="008A1CA0" w:rsidP="00483161">
            <w:pPr>
              <w:pStyle w:val="a8"/>
              <w:spacing w:line="20" w:lineRule="atLeast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357C1B0" w14:textId="5A459236" w:rsidR="00752E4F" w:rsidRDefault="00752E4F" w:rsidP="00483161">
            <w:pPr>
              <w:spacing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D18F6E4" w14:textId="77777777" w:rsidR="0049015A" w:rsidRDefault="0049015A" w:rsidP="00483161">
      <w:pPr>
        <w:pStyle w:val="a8"/>
        <w:spacing w:line="20" w:lineRule="atLeast"/>
        <w:rPr>
          <w:rFonts w:ascii="TH SarabunPSK" w:hAnsi="TH SarabunPSK" w:cs="TH SarabunPSK"/>
          <w:sz w:val="24"/>
          <w:szCs w:val="32"/>
        </w:rPr>
      </w:pPr>
    </w:p>
    <w:sectPr w:rsidR="0049015A" w:rsidSect="00427BE2">
      <w:headerReference w:type="even" r:id="rId9"/>
      <w:headerReference w:type="default" r:id="rId10"/>
      <w:pgSz w:w="11906" w:h="16838" w:code="9"/>
      <w:pgMar w:top="1134" w:right="567" w:bottom="113" w:left="1701" w:header="1418" w:footer="720" w:gutter="0"/>
      <w:pgNumType w:fmt="thaiNumbers"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3A085C" w14:textId="77777777" w:rsidR="001E4F06" w:rsidRDefault="001E4F06">
      <w:r>
        <w:separator/>
      </w:r>
    </w:p>
  </w:endnote>
  <w:endnote w:type="continuationSeparator" w:id="0">
    <w:p w14:paraId="15880E57" w14:textId="77777777" w:rsidR="001E4F06" w:rsidRDefault="001E4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C157B9" w14:textId="77777777" w:rsidR="001E4F06" w:rsidRDefault="001E4F06">
      <w:r>
        <w:separator/>
      </w:r>
    </w:p>
  </w:footnote>
  <w:footnote w:type="continuationSeparator" w:id="0">
    <w:p w14:paraId="1FC87B76" w14:textId="77777777" w:rsidR="001E4F06" w:rsidRDefault="001E4F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438E43" w14:textId="77777777" w:rsidR="00B84631" w:rsidRDefault="00C640CF" w:rsidP="00D6626B">
    <w:pPr>
      <w:pStyle w:val="a5"/>
      <w:framePr w:wrap="around" w:vAnchor="text" w:hAnchor="margin" w:xAlign="center" w:y="1"/>
      <w:rPr>
        <w:rStyle w:val="a6"/>
      </w:rPr>
    </w:pPr>
    <w:r>
      <w:rPr>
        <w:rStyle w:val="a6"/>
        <w:cs/>
      </w:rPr>
      <w:fldChar w:fldCharType="begin"/>
    </w:r>
    <w:r w:rsidR="00B84631">
      <w:rPr>
        <w:rStyle w:val="a6"/>
      </w:rPr>
      <w:instrText xml:space="preserve">PAGE  </w:instrText>
    </w:r>
    <w:r>
      <w:rPr>
        <w:rStyle w:val="a6"/>
        <w:cs/>
      </w:rPr>
      <w:fldChar w:fldCharType="end"/>
    </w:r>
  </w:p>
  <w:p w14:paraId="03B59528" w14:textId="77777777" w:rsidR="00B84631" w:rsidRDefault="00B8463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DC59A1" w14:textId="033A9939" w:rsidR="00B84631" w:rsidRDefault="00B84631" w:rsidP="00D6626B">
    <w:pPr>
      <w:pStyle w:val="a5"/>
      <w:framePr w:wrap="around" w:vAnchor="text" w:hAnchor="margin" w:xAlign="center" w:y="1"/>
      <w:rPr>
        <w:rStyle w:val="a6"/>
        <w:rFonts w:ascii="TH SarabunPSK" w:hAnsi="TH SarabunPSK" w:cs="TH SarabunPSK"/>
        <w:sz w:val="32"/>
        <w:szCs w:val="32"/>
      </w:rPr>
    </w:pPr>
  </w:p>
  <w:p w14:paraId="7A14E144" w14:textId="77777777" w:rsidR="006612CC" w:rsidRPr="00D6626B" w:rsidRDefault="006612CC" w:rsidP="00D6626B">
    <w:pPr>
      <w:pStyle w:val="a5"/>
      <w:framePr w:wrap="around" w:vAnchor="text" w:hAnchor="margin" w:xAlign="center" w:y="1"/>
      <w:rPr>
        <w:rStyle w:val="a6"/>
        <w:rFonts w:ascii="TH SarabunPSK" w:hAnsi="TH SarabunPSK" w:cs="TH SarabunPSK"/>
        <w:sz w:val="32"/>
        <w:szCs w:val="32"/>
      </w:rPr>
    </w:pPr>
  </w:p>
  <w:p w14:paraId="2A946D18" w14:textId="77777777" w:rsidR="00B84631" w:rsidRPr="00D6626B" w:rsidRDefault="00B84631">
    <w:pPr>
      <w:pStyle w:val="a5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1630A8"/>
    <w:multiLevelType w:val="hybridMultilevel"/>
    <w:tmpl w:val="85EE5FFC"/>
    <w:lvl w:ilvl="0" w:tplc="C0D8CA4E">
      <w:start w:val="9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398"/>
    <w:rsid w:val="000009B3"/>
    <w:rsid w:val="0000251D"/>
    <w:rsid w:val="00003EC7"/>
    <w:rsid w:val="00005EC3"/>
    <w:rsid w:val="00024CF6"/>
    <w:rsid w:val="00025450"/>
    <w:rsid w:val="00030C83"/>
    <w:rsid w:val="00037F7C"/>
    <w:rsid w:val="00041424"/>
    <w:rsid w:val="00041ED4"/>
    <w:rsid w:val="00043480"/>
    <w:rsid w:val="000478B8"/>
    <w:rsid w:val="00063FB6"/>
    <w:rsid w:val="0006583D"/>
    <w:rsid w:val="000A30DF"/>
    <w:rsid w:val="000A4198"/>
    <w:rsid w:val="000A6C2C"/>
    <w:rsid w:val="000A7DE9"/>
    <w:rsid w:val="000B1C65"/>
    <w:rsid w:val="000C18B9"/>
    <w:rsid w:val="000C367B"/>
    <w:rsid w:val="000D658D"/>
    <w:rsid w:val="000E1752"/>
    <w:rsid w:val="000E2DBC"/>
    <w:rsid w:val="000E32E6"/>
    <w:rsid w:val="000E54F2"/>
    <w:rsid w:val="000E5A96"/>
    <w:rsid w:val="000E7AC7"/>
    <w:rsid w:val="000F46BC"/>
    <w:rsid w:val="00107DC9"/>
    <w:rsid w:val="00110516"/>
    <w:rsid w:val="00110B43"/>
    <w:rsid w:val="00111F98"/>
    <w:rsid w:val="0011719B"/>
    <w:rsid w:val="0013011A"/>
    <w:rsid w:val="00154D37"/>
    <w:rsid w:val="00155341"/>
    <w:rsid w:val="00161F5E"/>
    <w:rsid w:val="00163E92"/>
    <w:rsid w:val="001863DB"/>
    <w:rsid w:val="00193FB7"/>
    <w:rsid w:val="001944C3"/>
    <w:rsid w:val="0019692F"/>
    <w:rsid w:val="001B007E"/>
    <w:rsid w:val="001C4BDA"/>
    <w:rsid w:val="001E0456"/>
    <w:rsid w:val="001E4CE6"/>
    <w:rsid w:val="001E4F06"/>
    <w:rsid w:val="001F5D2E"/>
    <w:rsid w:val="001F5E85"/>
    <w:rsid w:val="00202AA0"/>
    <w:rsid w:val="002032AB"/>
    <w:rsid w:val="00206501"/>
    <w:rsid w:val="00211DC0"/>
    <w:rsid w:val="002201C2"/>
    <w:rsid w:val="002235E4"/>
    <w:rsid w:val="00224141"/>
    <w:rsid w:val="00234405"/>
    <w:rsid w:val="00241170"/>
    <w:rsid w:val="002416C0"/>
    <w:rsid w:val="00247C5C"/>
    <w:rsid w:val="0025772B"/>
    <w:rsid w:val="002747A4"/>
    <w:rsid w:val="00290354"/>
    <w:rsid w:val="002921AC"/>
    <w:rsid w:val="002A34EC"/>
    <w:rsid w:val="002A5E5A"/>
    <w:rsid w:val="002A74AF"/>
    <w:rsid w:val="002B79EC"/>
    <w:rsid w:val="002C42F6"/>
    <w:rsid w:val="002E1EB8"/>
    <w:rsid w:val="002F1F12"/>
    <w:rsid w:val="002F39B9"/>
    <w:rsid w:val="00311C67"/>
    <w:rsid w:val="00323C75"/>
    <w:rsid w:val="003327BF"/>
    <w:rsid w:val="00332B92"/>
    <w:rsid w:val="00333FF7"/>
    <w:rsid w:val="00336A55"/>
    <w:rsid w:val="003373DF"/>
    <w:rsid w:val="003424EA"/>
    <w:rsid w:val="00345CA0"/>
    <w:rsid w:val="00345FB8"/>
    <w:rsid w:val="00351EF7"/>
    <w:rsid w:val="003538B4"/>
    <w:rsid w:val="00360875"/>
    <w:rsid w:val="003636EE"/>
    <w:rsid w:val="00371C67"/>
    <w:rsid w:val="00380DFF"/>
    <w:rsid w:val="00387B20"/>
    <w:rsid w:val="00396C75"/>
    <w:rsid w:val="003A2795"/>
    <w:rsid w:val="003B0B81"/>
    <w:rsid w:val="003D551E"/>
    <w:rsid w:val="003D7C91"/>
    <w:rsid w:val="003E277F"/>
    <w:rsid w:val="003E55AC"/>
    <w:rsid w:val="003F3B4E"/>
    <w:rsid w:val="00406420"/>
    <w:rsid w:val="004225E6"/>
    <w:rsid w:val="00425155"/>
    <w:rsid w:val="0042753C"/>
    <w:rsid w:val="00427BE2"/>
    <w:rsid w:val="00431808"/>
    <w:rsid w:val="00435F23"/>
    <w:rsid w:val="004470AA"/>
    <w:rsid w:val="004535A8"/>
    <w:rsid w:val="004539C6"/>
    <w:rsid w:val="004568FD"/>
    <w:rsid w:val="004641BD"/>
    <w:rsid w:val="00467039"/>
    <w:rsid w:val="00483161"/>
    <w:rsid w:val="0049015A"/>
    <w:rsid w:val="00491C4B"/>
    <w:rsid w:val="004A0282"/>
    <w:rsid w:val="004A0336"/>
    <w:rsid w:val="004A03BF"/>
    <w:rsid w:val="004A4D3D"/>
    <w:rsid w:val="004B4D7E"/>
    <w:rsid w:val="004C22FA"/>
    <w:rsid w:val="004C4398"/>
    <w:rsid w:val="004C53C8"/>
    <w:rsid w:val="004D117A"/>
    <w:rsid w:val="004E699C"/>
    <w:rsid w:val="004F1369"/>
    <w:rsid w:val="00502686"/>
    <w:rsid w:val="005110A6"/>
    <w:rsid w:val="00512211"/>
    <w:rsid w:val="00513436"/>
    <w:rsid w:val="005154E7"/>
    <w:rsid w:val="005267F7"/>
    <w:rsid w:val="00534877"/>
    <w:rsid w:val="00536408"/>
    <w:rsid w:val="005423BA"/>
    <w:rsid w:val="00545632"/>
    <w:rsid w:val="005462FD"/>
    <w:rsid w:val="00556B80"/>
    <w:rsid w:val="00561FA2"/>
    <w:rsid w:val="00562205"/>
    <w:rsid w:val="005626B2"/>
    <w:rsid w:val="00565CCE"/>
    <w:rsid w:val="00574A7B"/>
    <w:rsid w:val="005820C4"/>
    <w:rsid w:val="005970DE"/>
    <w:rsid w:val="005B71BC"/>
    <w:rsid w:val="005C50B6"/>
    <w:rsid w:val="005C6882"/>
    <w:rsid w:val="005D037B"/>
    <w:rsid w:val="005E5B5D"/>
    <w:rsid w:val="005F4EE0"/>
    <w:rsid w:val="006030B5"/>
    <w:rsid w:val="00603DC6"/>
    <w:rsid w:val="0061320C"/>
    <w:rsid w:val="00614A99"/>
    <w:rsid w:val="00620BA9"/>
    <w:rsid w:val="00626F84"/>
    <w:rsid w:val="006347CD"/>
    <w:rsid w:val="00637BD5"/>
    <w:rsid w:val="00644CFE"/>
    <w:rsid w:val="00646256"/>
    <w:rsid w:val="006465EF"/>
    <w:rsid w:val="006612CC"/>
    <w:rsid w:val="00661463"/>
    <w:rsid w:val="006671F3"/>
    <w:rsid w:val="00685799"/>
    <w:rsid w:val="00692C38"/>
    <w:rsid w:val="006955D4"/>
    <w:rsid w:val="006958EB"/>
    <w:rsid w:val="006974B2"/>
    <w:rsid w:val="006A4118"/>
    <w:rsid w:val="006B0778"/>
    <w:rsid w:val="006B17F4"/>
    <w:rsid w:val="006B1B13"/>
    <w:rsid w:val="006C6677"/>
    <w:rsid w:val="006D16F7"/>
    <w:rsid w:val="006D5FA7"/>
    <w:rsid w:val="006D6241"/>
    <w:rsid w:val="006E2296"/>
    <w:rsid w:val="006E52FF"/>
    <w:rsid w:val="006F109F"/>
    <w:rsid w:val="00700BDA"/>
    <w:rsid w:val="00703479"/>
    <w:rsid w:val="00712C2A"/>
    <w:rsid w:val="0071458F"/>
    <w:rsid w:val="00743834"/>
    <w:rsid w:val="00752E4F"/>
    <w:rsid w:val="0076346A"/>
    <w:rsid w:val="00763BF1"/>
    <w:rsid w:val="0077045D"/>
    <w:rsid w:val="00774844"/>
    <w:rsid w:val="00783488"/>
    <w:rsid w:val="007916A0"/>
    <w:rsid w:val="00792190"/>
    <w:rsid w:val="007941B5"/>
    <w:rsid w:val="007A0133"/>
    <w:rsid w:val="007B0B71"/>
    <w:rsid w:val="007B534A"/>
    <w:rsid w:val="007D2877"/>
    <w:rsid w:val="007E6E95"/>
    <w:rsid w:val="007E70E4"/>
    <w:rsid w:val="007F299A"/>
    <w:rsid w:val="007F5027"/>
    <w:rsid w:val="00821043"/>
    <w:rsid w:val="008216F6"/>
    <w:rsid w:val="0082360D"/>
    <w:rsid w:val="00832150"/>
    <w:rsid w:val="00833ADA"/>
    <w:rsid w:val="008450FC"/>
    <w:rsid w:val="008535D9"/>
    <w:rsid w:val="0086677E"/>
    <w:rsid w:val="0086756D"/>
    <w:rsid w:val="00870D5F"/>
    <w:rsid w:val="008720A2"/>
    <w:rsid w:val="00890D60"/>
    <w:rsid w:val="008A1CA0"/>
    <w:rsid w:val="008C1DEE"/>
    <w:rsid w:val="008C637F"/>
    <w:rsid w:val="008D3258"/>
    <w:rsid w:val="008F221C"/>
    <w:rsid w:val="00903AB4"/>
    <w:rsid w:val="00904B09"/>
    <w:rsid w:val="00904C2B"/>
    <w:rsid w:val="009150EE"/>
    <w:rsid w:val="00916AE8"/>
    <w:rsid w:val="00920A25"/>
    <w:rsid w:val="00921E9F"/>
    <w:rsid w:val="00923102"/>
    <w:rsid w:val="0094569A"/>
    <w:rsid w:val="009468B6"/>
    <w:rsid w:val="00946E2C"/>
    <w:rsid w:val="00951D06"/>
    <w:rsid w:val="009560A6"/>
    <w:rsid w:val="00960712"/>
    <w:rsid w:val="0096179B"/>
    <w:rsid w:val="00973EB4"/>
    <w:rsid w:val="00983B3D"/>
    <w:rsid w:val="009869AA"/>
    <w:rsid w:val="00987ADC"/>
    <w:rsid w:val="00990D85"/>
    <w:rsid w:val="009913CC"/>
    <w:rsid w:val="00992D01"/>
    <w:rsid w:val="00992D86"/>
    <w:rsid w:val="00994DB9"/>
    <w:rsid w:val="009A3886"/>
    <w:rsid w:val="009C74E1"/>
    <w:rsid w:val="009D74D7"/>
    <w:rsid w:val="009D7D86"/>
    <w:rsid w:val="009E1A8B"/>
    <w:rsid w:val="009F0A0C"/>
    <w:rsid w:val="00A03CBC"/>
    <w:rsid w:val="00A203A4"/>
    <w:rsid w:val="00A27831"/>
    <w:rsid w:val="00A324B3"/>
    <w:rsid w:val="00A3337A"/>
    <w:rsid w:val="00A47D81"/>
    <w:rsid w:val="00A531A7"/>
    <w:rsid w:val="00A60D81"/>
    <w:rsid w:val="00A64DF4"/>
    <w:rsid w:val="00A66B01"/>
    <w:rsid w:val="00A7434D"/>
    <w:rsid w:val="00A76B71"/>
    <w:rsid w:val="00A83A63"/>
    <w:rsid w:val="00A92FF1"/>
    <w:rsid w:val="00A95C0F"/>
    <w:rsid w:val="00A97E58"/>
    <w:rsid w:val="00AA28BC"/>
    <w:rsid w:val="00AB0D02"/>
    <w:rsid w:val="00AB1A29"/>
    <w:rsid w:val="00AB3BC8"/>
    <w:rsid w:val="00AC13FA"/>
    <w:rsid w:val="00AD0725"/>
    <w:rsid w:val="00AD3D8B"/>
    <w:rsid w:val="00AD65AF"/>
    <w:rsid w:val="00AE4267"/>
    <w:rsid w:val="00B022F4"/>
    <w:rsid w:val="00B10706"/>
    <w:rsid w:val="00B21838"/>
    <w:rsid w:val="00B27381"/>
    <w:rsid w:val="00B4414E"/>
    <w:rsid w:val="00B51AA2"/>
    <w:rsid w:val="00B52A2D"/>
    <w:rsid w:val="00B568FD"/>
    <w:rsid w:val="00B61692"/>
    <w:rsid w:val="00B62D3C"/>
    <w:rsid w:val="00B645E5"/>
    <w:rsid w:val="00B72F68"/>
    <w:rsid w:val="00B752F0"/>
    <w:rsid w:val="00B76077"/>
    <w:rsid w:val="00B80B01"/>
    <w:rsid w:val="00B84631"/>
    <w:rsid w:val="00B84F88"/>
    <w:rsid w:val="00B8566C"/>
    <w:rsid w:val="00B85B20"/>
    <w:rsid w:val="00B9712A"/>
    <w:rsid w:val="00BA3AF0"/>
    <w:rsid w:val="00BA43BA"/>
    <w:rsid w:val="00BB19B8"/>
    <w:rsid w:val="00BC431F"/>
    <w:rsid w:val="00BD06DD"/>
    <w:rsid w:val="00BD3C94"/>
    <w:rsid w:val="00BE19F5"/>
    <w:rsid w:val="00BE4B7B"/>
    <w:rsid w:val="00BF1BDE"/>
    <w:rsid w:val="00BF40BF"/>
    <w:rsid w:val="00C0010F"/>
    <w:rsid w:val="00C0105B"/>
    <w:rsid w:val="00C01D21"/>
    <w:rsid w:val="00C13F57"/>
    <w:rsid w:val="00C1504B"/>
    <w:rsid w:val="00C17819"/>
    <w:rsid w:val="00C226B3"/>
    <w:rsid w:val="00C33EC4"/>
    <w:rsid w:val="00C533CA"/>
    <w:rsid w:val="00C5390A"/>
    <w:rsid w:val="00C640CF"/>
    <w:rsid w:val="00C71615"/>
    <w:rsid w:val="00C7163E"/>
    <w:rsid w:val="00C75193"/>
    <w:rsid w:val="00C87B14"/>
    <w:rsid w:val="00C87E7C"/>
    <w:rsid w:val="00C90C69"/>
    <w:rsid w:val="00C91E40"/>
    <w:rsid w:val="00C944F8"/>
    <w:rsid w:val="00C94909"/>
    <w:rsid w:val="00C95AFE"/>
    <w:rsid w:val="00CA3AA6"/>
    <w:rsid w:val="00CB1E82"/>
    <w:rsid w:val="00CB28EC"/>
    <w:rsid w:val="00CB4FB6"/>
    <w:rsid w:val="00CD33F1"/>
    <w:rsid w:val="00CE0C08"/>
    <w:rsid w:val="00CE2AB0"/>
    <w:rsid w:val="00D04D30"/>
    <w:rsid w:val="00D06623"/>
    <w:rsid w:val="00D17EEF"/>
    <w:rsid w:val="00D23379"/>
    <w:rsid w:val="00D35165"/>
    <w:rsid w:val="00D36738"/>
    <w:rsid w:val="00D369F8"/>
    <w:rsid w:val="00D407BD"/>
    <w:rsid w:val="00D518B7"/>
    <w:rsid w:val="00D53B2A"/>
    <w:rsid w:val="00D6019A"/>
    <w:rsid w:val="00D60245"/>
    <w:rsid w:val="00D62B9A"/>
    <w:rsid w:val="00D6626B"/>
    <w:rsid w:val="00D70CAF"/>
    <w:rsid w:val="00D84BB0"/>
    <w:rsid w:val="00D90F2C"/>
    <w:rsid w:val="00DA1CE5"/>
    <w:rsid w:val="00DA64C3"/>
    <w:rsid w:val="00DA7EEE"/>
    <w:rsid w:val="00DB5E10"/>
    <w:rsid w:val="00DB741A"/>
    <w:rsid w:val="00DD56F0"/>
    <w:rsid w:val="00DD60C0"/>
    <w:rsid w:val="00DE678F"/>
    <w:rsid w:val="00DF1CC5"/>
    <w:rsid w:val="00DF7856"/>
    <w:rsid w:val="00E06D0A"/>
    <w:rsid w:val="00E07ED7"/>
    <w:rsid w:val="00E1517B"/>
    <w:rsid w:val="00E16736"/>
    <w:rsid w:val="00E2466B"/>
    <w:rsid w:val="00E24FF2"/>
    <w:rsid w:val="00E253D2"/>
    <w:rsid w:val="00E35DA3"/>
    <w:rsid w:val="00E4080B"/>
    <w:rsid w:val="00E45AAF"/>
    <w:rsid w:val="00E537F1"/>
    <w:rsid w:val="00E55567"/>
    <w:rsid w:val="00E55773"/>
    <w:rsid w:val="00E770A0"/>
    <w:rsid w:val="00E81287"/>
    <w:rsid w:val="00E94F3E"/>
    <w:rsid w:val="00EB08D6"/>
    <w:rsid w:val="00EC427F"/>
    <w:rsid w:val="00EC7BBF"/>
    <w:rsid w:val="00ED252D"/>
    <w:rsid w:val="00EE0C32"/>
    <w:rsid w:val="00EE0E2D"/>
    <w:rsid w:val="00EE1608"/>
    <w:rsid w:val="00EE2295"/>
    <w:rsid w:val="00EE2579"/>
    <w:rsid w:val="00EE2DE5"/>
    <w:rsid w:val="00EF17C9"/>
    <w:rsid w:val="00F116A9"/>
    <w:rsid w:val="00F11E9B"/>
    <w:rsid w:val="00F21916"/>
    <w:rsid w:val="00F23720"/>
    <w:rsid w:val="00F26B20"/>
    <w:rsid w:val="00F27D3C"/>
    <w:rsid w:val="00F55C31"/>
    <w:rsid w:val="00F57925"/>
    <w:rsid w:val="00F60147"/>
    <w:rsid w:val="00F66830"/>
    <w:rsid w:val="00F66D4F"/>
    <w:rsid w:val="00F71DC7"/>
    <w:rsid w:val="00F80951"/>
    <w:rsid w:val="00F81FDA"/>
    <w:rsid w:val="00F826A3"/>
    <w:rsid w:val="00F8457A"/>
    <w:rsid w:val="00F94C6F"/>
    <w:rsid w:val="00FA019E"/>
    <w:rsid w:val="00FA3C0F"/>
    <w:rsid w:val="00FA7EBC"/>
    <w:rsid w:val="00FB3EF2"/>
    <w:rsid w:val="00FB798F"/>
    <w:rsid w:val="00FC2E03"/>
    <w:rsid w:val="00FC33DF"/>
    <w:rsid w:val="00FC6AE6"/>
    <w:rsid w:val="00FC6DD1"/>
    <w:rsid w:val="00FC7A21"/>
    <w:rsid w:val="00FE73A0"/>
    <w:rsid w:val="00FF0131"/>
    <w:rsid w:val="00FF6A15"/>
    <w:rsid w:val="00FF6AC1"/>
    <w:rsid w:val="00FF77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0E49293"/>
  <w15:docId w15:val="{509F98BF-B324-4EB0-92CF-86E7BAC88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692F"/>
    <w:rPr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rsid w:val="00F57925"/>
    <w:rPr>
      <w:color w:val="800080"/>
      <w:u w:val="single"/>
    </w:rPr>
  </w:style>
  <w:style w:type="character" w:styleId="a4">
    <w:name w:val="Hyperlink"/>
    <w:basedOn w:val="a0"/>
    <w:rsid w:val="00C87E7C"/>
    <w:rPr>
      <w:color w:val="0000FF"/>
      <w:u w:val="single"/>
      <w:lang w:bidi="th-TH"/>
    </w:rPr>
  </w:style>
  <w:style w:type="paragraph" w:styleId="a5">
    <w:name w:val="header"/>
    <w:basedOn w:val="a"/>
    <w:rsid w:val="00D6626B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D6626B"/>
  </w:style>
  <w:style w:type="paragraph" w:styleId="a7">
    <w:name w:val="footer"/>
    <w:basedOn w:val="a"/>
    <w:rsid w:val="00D6626B"/>
    <w:pPr>
      <w:tabs>
        <w:tab w:val="center" w:pos="4153"/>
        <w:tab w:val="right" w:pos="8306"/>
      </w:tabs>
    </w:pPr>
  </w:style>
  <w:style w:type="paragraph" w:styleId="a8">
    <w:name w:val="No Spacing"/>
    <w:uiPriority w:val="1"/>
    <w:qFormat/>
    <w:rsid w:val="001944C3"/>
    <w:rPr>
      <w:rFonts w:asciiTheme="minorHAnsi" w:eastAsiaTheme="minorHAnsi" w:hAnsiTheme="minorHAnsi" w:cstheme="minorBidi"/>
      <w:sz w:val="22"/>
      <w:szCs w:val="28"/>
    </w:rPr>
  </w:style>
  <w:style w:type="table" w:styleId="a9">
    <w:name w:val="Table Grid"/>
    <w:basedOn w:val="a1"/>
    <w:rsid w:val="002032A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x4k7w5x">
    <w:name w:val="x4k7w5x"/>
    <w:basedOn w:val="a0"/>
    <w:rsid w:val="0076346A"/>
  </w:style>
  <w:style w:type="character" w:styleId="aa">
    <w:name w:val="annotation reference"/>
    <w:basedOn w:val="a0"/>
    <w:semiHidden/>
    <w:unhideWhenUsed/>
    <w:rsid w:val="00561FA2"/>
    <w:rPr>
      <w:sz w:val="16"/>
      <w:szCs w:val="18"/>
    </w:rPr>
  </w:style>
  <w:style w:type="paragraph" w:styleId="ab">
    <w:name w:val="annotation text"/>
    <w:basedOn w:val="a"/>
    <w:link w:val="ac"/>
    <w:semiHidden/>
    <w:unhideWhenUsed/>
    <w:rsid w:val="00561FA2"/>
    <w:rPr>
      <w:sz w:val="20"/>
      <w:szCs w:val="25"/>
    </w:rPr>
  </w:style>
  <w:style w:type="character" w:customStyle="1" w:styleId="ac">
    <w:name w:val="ข้อความข้อคิดเห็น อักขระ"/>
    <w:basedOn w:val="a0"/>
    <w:link w:val="ab"/>
    <w:semiHidden/>
    <w:rsid w:val="00561FA2"/>
    <w:rPr>
      <w:szCs w:val="25"/>
    </w:rPr>
  </w:style>
  <w:style w:type="paragraph" w:styleId="ad">
    <w:name w:val="annotation subject"/>
    <w:basedOn w:val="ab"/>
    <w:next w:val="ab"/>
    <w:link w:val="ae"/>
    <w:semiHidden/>
    <w:unhideWhenUsed/>
    <w:rsid w:val="00561FA2"/>
    <w:rPr>
      <w:b/>
      <w:bCs/>
    </w:rPr>
  </w:style>
  <w:style w:type="character" w:customStyle="1" w:styleId="ae">
    <w:name w:val="ชื่อเรื่องของข้อคิดเห็น อักขระ"/>
    <w:basedOn w:val="ac"/>
    <w:link w:val="ad"/>
    <w:semiHidden/>
    <w:rsid w:val="00561FA2"/>
    <w:rPr>
      <w:b/>
      <w:bCs/>
      <w:szCs w:val="25"/>
    </w:rPr>
  </w:style>
  <w:style w:type="paragraph" w:styleId="af">
    <w:name w:val="Balloon Text"/>
    <w:basedOn w:val="a"/>
    <w:link w:val="af0"/>
    <w:semiHidden/>
    <w:unhideWhenUsed/>
    <w:rsid w:val="00561FA2"/>
    <w:rPr>
      <w:rFonts w:ascii="Leelawadee" w:hAnsi="Leelawadee"/>
      <w:sz w:val="18"/>
      <w:szCs w:val="22"/>
    </w:rPr>
  </w:style>
  <w:style w:type="character" w:customStyle="1" w:styleId="af0">
    <w:name w:val="ข้อความบอลลูน อักขระ"/>
    <w:basedOn w:val="a0"/>
    <w:link w:val="af"/>
    <w:semiHidden/>
    <w:rsid w:val="00561FA2"/>
    <w:rPr>
      <w:rFonts w:ascii="Leelawadee" w:hAnsi="Leelawadee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lody\Desktop\&#3619;&#3623;&#3617;&#3591;&#3634;&#3609;%20&#3627;&#3657;&#3634;&#3617;&#3621;&#3610;&#3648;&#3604;&#3655;&#3604;&#3586;&#3634;&#3604;\&#3648;&#3629;&#3585;&#3626;&#3634;&#3619;&#3591;&#3634;&#3609;&#3605;&#3656;&#3634;&#3591;&#3654;\word\&#3649;&#3610;&#3610;&#3633;&#3609;&#3607;&#3638;&#3585;&#3586;&#3657;&#3629;&#3588;&#3623;&#3634;&#3617;&#3607;&#3637;&#3656;&#3606;&#3641;&#3585;&#3605;&#3657;&#3629;&#3591;.dot" TargetMode="Externa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561223-786F-41AF-8226-4024EA4F4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แบบันทึกข้อความที่ถูกต้อง</Template>
  <TotalTime>142</TotalTime>
  <Pages>1</Pages>
  <Words>275</Words>
  <Characters>1572</Characters>
  <Application>Microsoft Office Word</Application>
  <DocSecurity>0</DocSecurity>
  <Lines>13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SPM</Company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Melody</dc:creator>
  <cp:lastModifiedBy>BC-TEACHER</cp:lastModifiedBy>
  <cp:revision>16</cp:revision>
  <cp:lastPrinted>2024-02-16T07:51:00Z</cp:lastPrinted>
  <dcterms:created xsi:type="dcterms:W3CDTF">2023-12-24T12:32:00Z</dcterms:created>
  <dcterms:modified xsi:type="dcterms:W3CDTF">2024-02-16T07:51:00Z</dcterms:modified>
</cp:coreProperties>
</file>